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5352"/>
      </w:tblGrid>
      <w:tr w:rsidR="00017448" w:rsidRPr="003D135F" w14:paraId="481A4E07" w14:textId="3D8B9601" w:rsidTr="00464403">
        <w:trPr>
          <w:trHeight w:val="140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4D5886B1" w14:textId="34C711BD" w:rsidR="00017448" w:rsidRPr="001D4099" w:rsidRDefault="00017448" w:rsidP="003F1B98">
            <w:pPr>
              <w:pStyle w:val="Title"/>
            </w:pPr>
            <w:r>
              <w:t>MUHAMMAD</w:t>
            </w:r>
          </w:p>
          <w:p w14:paraId="3E56E39F" w14:textId="77777777" w:rsidR="00017448" w:rsidRDefault="00017448" w:rsidP="00AD79E9">
            <w:pPr>
              <w:pStyle w:val="Subtitle"/>
            </w:pPr>
            <w:r>
              <w:t>ATIF SHEIKH</w:t>
            </w:r>
          </w:p>
          <w:p w14:paraId="583406A5" w14:textId="4B43E4BA" w:rsidR="00017448" w:rsidRPr="00A030BC" w:rsidRDefault="00017448" w:rsidP="00A030BC">
            <w:r>
              <w:rPr>
                <w:sz w:val="22"/>
              </w:rPr>
              <w:t xml:space="preserve"> </w:t>
            </w:r>
            <w:r>
              <w:rPr>
                <w:noProof/>
                <w:sz w:val="22"/>
              </w:rPr>
              <w:drawing>
                <wp:inline distT="0" distB="0" distL="0" distR="0" wp14:anchorId="06AA9E7F" wp14:editId="05E23117">
                  <wp:extent cx="107092" cy="107092"/>
                  <wp:effectExtent l="0" t="0" r="7620" b="7620"/>
                  <wp:docPr id="7" name="Graphic 7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phic 7" descr="Marker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88" cy="115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0081">
              <w:rPr>
                <w:sz w:val="22"/>
              </w:rPr>
              <w:t xml:space="preserve">Hyderabad, Sindh </w:t>
            </w:r>
            <w:r w:rsidRPr="00894A49">
              <w:rPr>
                <w:sz w:val="28"/>
                <w:szCs w:val="26"/>
              </w:rPr>
              <w:t>|</w:t>
            </w:r>
            <w:r>
              <w:rPr>
                <w:sz w:val="28"/>
                <w:szCs w:val="26"/>
              </w:rPr>
              <w:t xml:space="preserve"> </w:t>
            </w:r>
            <w:r w:rsidRPr="00A030BC">
              <w:rPr>
                <w:sz w:val="22"/>
              </w:rPr>
              <w:t>71000</w:t>
            </w:r>
          </w:p>
        </w:tc>
        <w:tc>
          <w:tcPr>
            <w:tcW w:w="5352" w:type="dxa"/>
            <w:tcBorders>
              <w:bottom w:val="single" w:sz="24" w:space="0" w:color="ACA8AA" w:themeColor="accent4"/>
            </w:tcBorders>
            <w:vAlign w:val="bottom"/>
          </w:tcPr>
          <w:p w14:paraId="5EEFD9AE" w14:textId="619C3480" w:rsidR="00017448" w:rsidRPr="007D0081" w:rsidRDefault="00017448" w:rsidP="003D135F">
            <w:pPr>
              <w:pStyle w:val="ContactInfo"/>
              <w:rPr>
                <w:sz w:val="22"/>
              </w:rPr>
            </w:pPr>
            <w:r w:rsidRPr="00894A49">
              <w:rPr>
                <w:sz w:val="28"/>
                <w:szCs w:val="26"/>
              </w:rPr>
              <w:t>|</w:t>
            </w:r>
            <w:r w:rsidR="00B901CA">
              <w:rPr>
                <w:noProof/>
                <w:sz w:val="22"/>
              </w:rPr>
              <w:drawing>
                <wp:inline distT="0" distB="0" distL="0" distR="0" wp14:anchorId="4096FBED" wp14:editId="7B4B7C60">
                  <wp:extent cx="124048" cy="124048"/>
                  <wp:effectExtent l="0" t="0" r="9525" b="9525"/>
                  <wp:docPr id="14" name="Graphic 14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Graphic 14" descr="Email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627" cy="131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15" w:history="1">
              <w:r w:rsidR="00B901CA" w:rsidRPr="00531335">
                <w:rPr>
                  <w:rStyle w:val="Hyperlink"/>
                  <w:sz w:val="22"/>
                </w:rPr>
                <w:t>atif55sheikh@gmail.com</w:t>
              </w:r>
            </w:hyperlink>
            <w:r w:rsidRPr="007D0081">
              <w:rPr>
                <w:sz w:val="22"/>
              </w:rPr>
              <w:t xml:space="preserve"> </w:t>
            </w:r>
          </w:p>
          <w:p w14:paraId="327EDE13" w14:textId="2ACFBD52" w:rsidR="00017448" w:rsidRPr="003D135F" w:rsidRDefault="00017448" w:rsidP="003D135F">
            <w:pPr>
              <w:pStyle w:val="ContactInfo"/>
            </w:pPr>
            <w:r w:rsidRPr="007D0081">
              <w:rPr>
                <w:noProof/>
                <w:sz w:val="22"/>
              </w:rPr>
              <w:drawing>
                <wp:inline distT="0" distB="0" distL="0" distR="0" wp14:anchorId="463E8179" wp14:editId="57C36A05">
                  <wp:extent cx="89031" cy="89610"/>
                  <wp:effectExtent l="0" t="0" r="635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rcRect l="13824" t="13342" r="12763" b="12768"/>
                          <a:stretch/>
                        </pic:blipFill>
                        <pic:spPr bwMode="auto">
                          <a:xfrm>
                            <a:off x="0" y="0"/>
                            <a:ext cx="95476" cy="96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D0081">
              <w:rPr>
                <w:sz w:val="22"/>
              </w:rPr>
              <w:t xml:space="preserve">+92 </w:t>
            </w:r>
            <w:r>
              <w:rPr>
                <w:sz w:val="22"/>
              </w:rPr>
              <w:t xml:space="preserve">3163094030 </w:t>
            </w:r>
            <w:r w:rsidRPr="00894A49">
              <w:rPr>
                <w:sz w:val="28"/>
                <w:szCs w:val="26"/>
              </w:rPr>
              <w:t>|</w:t>
            </w:r>
            <w:r w:rsidR="00F6564F"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E9EBF10" wp14:editId="2B14C592">
                      <wp:extent cx="222232" cy="164500"/>
                      <wp:effectExtent l="0" t="0" r="6985" b="6985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232" cy="164500"/>
                                <a:chOff x="0" y="0"/>
                                <a:chExt cx="6401315" cy="38437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5" y="0"/>
                                  <a:ext cx="6400800" cy="3600450"/>
                                </a:xfrm>
                                <a:prstGeom prst="hexagon">
                                  <a:avLst/>
                                </a:prstGeom>
                              </pic:spPr>
                            </pic:pic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0" y="3599881"/>
                                  <a:ext cx="6400165" cy="243840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BF6D44" w14:textId="77777777" w:rsidR="00F6564F" w:rsidRPr="00E825B7" w:rsidRDefault="00D142B2" w:rsidP="00F6564F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hyperlink r:id="rId20" w:history="1">
                                      <w:r w:rsidR="00F6564F" w:rsidRPr="00E825B7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This Photo</w:t>
                                      </w:r>
                                    </w:hyperlink>
                                    <w:r w:rsidR="00F6564F" w:rsidRPr="00E825B7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by Unknown Author is licensed under </w:t>
                                    </w:r>
                                    <w:hyperlink r:id="rId21" w:history="1">
                                      <w:r w:rsidR="00F6564F" w:rsidRPr="00E825B7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CC BY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9EBF10" id="Group 10" o:spid="_x0000_s1026" style="width:17.5pt;height:12.95pt;mso-position-horizontal-relative:char;mso-position-vertical-relative:line" coordsize="64013,38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8" o:spid="_x0000_s1027" type="#_x0000_t75" style="position:absolute;left:5;width:64008;height:36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" adj="3038">
                        <v:imagedata r:id="rId22" o:title=""/>
                      </v:shape>
                      <v:shapetype id="_x0000_t9" coordsize="21600,21600" o:spt="9" adj="5400" path="m@0,l,10800@0,21600@1,21600,21600,10800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gradientshapeok="t" o:connecttype="rect" textboxrect="1800,1800,19800,19800;3600,3600,18000,18000;6300,6300,15300,15300"/>
                        <v:handles>
                          <v:h position="#0,topLeft" xrange="0,10800"/>
                        </v:handles>
                      </v:shapetype>
                      <v:shape id="Text Box 9" o:spid="_x0000_s1028" type="#_x0000_t9" style="position:absolute;top:35998;width:64001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" adj="206" stroked="f">
                        <v:textbox>
                          <w:txbxContent>
                            <w:p w14:paraId="60BF6D44" w14:textId="77777777" w:rsidR="00F6564F" w:rsidRPr="00E825B7" w:rsidRDefault="00D142B2" w:rsidP="00F6564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3" w:history="1">
                                <w:r w:rsidR="00F6564F" w:rsidRPr="00E825B7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F6564F" w:rsidRPr="00E825B7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24" w:history="1">
                                <w:r w:rsidR="00F6564F" w:rsidRPr="00E825B7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  <w:hyperlink r:id="rId25" w:history="1">
              <w:r w:rsidR="00F6564F">
                <w:rPr>
                  <w:rStyle w:val="Hyperlink"/>
                  <w:sz w:val="22"/>
                </w:rPr>
                <w:t>Atif Sheikh</w:t>
              </w:r>
            </w:hyperlink>
            <w:r w:rsidR="00F6564F" w:rsidRPr="003D135F">
              <w:t xml:space="preserve"> </w:t>
            </w:r>
          </w:p>
        </w:tc>
      </w:tr>
      <w:tr w:rsidR="00017448" w14:paraId="387559B1" w14:textId="63500CE6" w:rsidTr="00B43EE3">
        <w:trPr>
          <w:trHeight w:val="687"/>
        </w:trPr>
        <w:tc>
          <w:tcPr>
            <w:tcW w:w="1044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F9FFCE8" w14:textId="5864C735" w:rsidR="00D23D58" w:rsidRPr="00651EB1" w:rsidRDefault="00017448" w:rsidP="00867C58">
            <w:pPr>
              <w:rPr>
                <w:sz w:val="22"/>
              </w:rPr>
            </w:pPr>
            <w:r w:rsidRPr="00651EB1">
              <w:rPr>
                <w:sz w:val="22"/>
              </w:rPr>
              <w:t>An internship opportunity that will allow me to utilize my problem-solving skills, technical expertise and attention to detail to further develop my abilities in the field of computer science.</w:t>
            </w:r>
          </w:p>
          <w:p w14:paraId="34303531" w14:textId="261FA8AA" w:rsidR="00D23D58" w:rsidRPr="00651EB1" w:rsidRDefault="00D23D58" w:rsidP="00D23D58">
            <w:pPr>
              <w:pStyle w:val="ListParagraph"/>
              <w:numPr>
                <w:ilvl w:val="0"/>
                <w:numId w:val="5"/>
              </w:numPr>
              <w:rPr>
                <w:sz w:val="22"/>
              </w:rPr>
            </w:pPr>
            <w:r w:rsidRPr="00651EB1">
              <w:rPr>
                <w:sz w:val="22"/>
              </w:rPr>
              <w:t>Current</w:t>
            </w:r>
            <w:r w:rsidR="001A226F" w:rsidRPr="00651EB1">
              <w:rPr>
                <w:sz w:val="22"/>
              </w:rPr>
              <w:t xml:space="preserve">ly enrolled in my </w:t>
            </w:r>
            <w:r w:rsidR="00901478">
              <w:rPr>
                <w:sz w:val="22"/>
              </w:rPr>
              <w:t>7</w:t>
            </w:r>
            <w:r w:rsidR="001A226F" w:rsidRPr="00651EB1">
              <w:rPr>
                <w:sz w:val="22"/>
                <w:vertAlign w:val="superscript"/>
              </w:rPr>
              <w:t>th</w:t>
            </w:r>
            <w:r w:rsidR="001A226F" w:rsidRPr="00651EB1">
              <w:rPr>
                <w:sz w:val="22"/>
              </w:rPr>
              <w:t xml:space="preserve"> semester of </w:t>
            </w:r>
            <w:r w:rsidR="00651EB1">
              <w:rPr>
                <w:sz w:val="22"/>
              </w:rPr>
              <w:t xml:space="preserve">BS </w:t>
            </w:r>
            <w:r w:rsidR="007450E3">
              <w:rPr>
                <w:sz w:val="22"/>
              </w:rPr>
              <w:t>C</w:t>
            </w:r>
            <w:r w:rsidR="001A226F" w:rsidRPr="00651EB1">
              <w:rPr>
                <w:sz w:val="22"/>
              </w:rPr>
              <w:t xml:space="preserve">omputer </w:t>
            </w:r>
            <w:r w:rsidR="007450E3">
              <w:rPr>
                <w:sz w:val="22"/>
              </w:rPr>
              <w:t>S</w:t>
            </w:r>
            <w:r w:rsidR="001A226F" w:rsidRPr="00651EB1">
              <w:rPr>
                <w:sz w:val="22"/>
              </w:rPr>
              <w:t>cience at CUI ATD.</w:t>
            </w:r>
          </w:p>
        </w:tc>
      </w:tr>
      <w:tr w:rsidR="00017448" w14:paraId="22FD70E3" w14:textId="1B06EFFA" w:rsidTr="00017448">
        <w:trPr>
          <w:trHeight w:val="2559"/>
        </w:trPr>
        <w:tc>
          <w:tcPr>
            <w:tcW w:w="50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14AC444" w14:textId="6C203CC0" w:rsidR="00017448" w:rsidRPr="0068566E" w:rsidRDefault="00017448" w:rsidP="0068566E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sz w:val="32"/>
                <w:szCs w:val="32"/>
                <w:u w:val="single"/>
              </w:rPr>
            </w:pPr>
            <w:r w:rsidRPr="0068566E">
              <w:rPr>
                <w:rFonts w:asciiTheme="majorHAnsi" w:hAnsiTheme="majorHAnsi"/>
                <w:sz w:val="32"/>
                <w:szCs w:val="32"/>
                <w:u w:val="single"/>
              </w:rPr>
              <w:t>SKILLS</w:t>
            </w:r>
            <w:r>
              <w:rPr>
                <w:rFonts w:asciiTheme="majorHAnsi" w:hAnsiTheme="majorHAnsi"/>
                <w:sz w:val="32"/>
                <w:szCs w:val="32"/>
                <w:u w:val="single"/>
              </w:rPr>
              <w:t xml:space="preserve"> / STRENGTHS</w:t>
            </w:r>
          </w:p>
          <w:p w14:paraId="6FEA94B7" w14:textId="77777777" w:rsidR="00017448" w:rsidRDefault="00017448" w:rsidP="00431020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Theme="majorHAnsi" w:hAnsiTheme="majorHAnsi"/>
                <w:b/>
                <w:bCs/>
                <w:sz w:val="22"/>
                <w:szCs w:val="24"/>
              </w:rPr>
            </w:pPr>
          </w:p>
          <w:p w14:paraId="30B96C85" w14:textId="461A097B" w:rsidR="00017448" w:rsidRPr="00F72BDA" w:rsidRDefault="00017448" w:rsidP="00431020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Theme="majorHAnsi" w:hAnsiTheme="majorHAnsi"/>
                <w:b/>
                <w:bCs/>
                <w:sz w:val="22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4"/>
              </w:rPr>
              <w:t>CODING</w:t>
            </w:r>
          </w:p>
          <w:p w14:paraId="5484FDEF" w14:textId="77777777" w:rsidR="00017448" w:rsidRDefault="00017448" w:rsidP="00431020">
            <w:pPr>
              <w:pStyle w:val="ListBullet"/>
            </w:pPr>
            <w:r>
              <w:t>JAVA SCRIPT</w:t>
            </w:r>
          </w:p>
          <w:p w14:paraId="0FD95782" w14:textId="2D1C4C99" w:rsidR="006533B0" w:rsidRDefault="006533B0" w:rsidP="006533B0">
            <w:pPr>
              <w:pStyle w:val="ListBullet"/>
            </w:pPr>
            <w:r>
              <w:t>Dart &amp; Flutter</w:t>
            </w:r>
          </w:p>
          <w:p w14:paraId="0D0EAEF1" w14:textId="77777777" w:rsidR="00017448" w:rsidRDefault="00017448" w:rsidP="00431020">
            <w:pPr>
              <w:pStyle w:val="ListBullet"/>
            </w:pPr>
            <w:r>
              <w:t>C#</w:t>
            </w:r>
          </w:p>
          <w:p w14:paraId="1639DF27" w14:textId="56CC1266" w:rsidR="00017448" w:rsidRDefault="00017448" w:rsidP="00431020">
            <w:pPr>
              <w:pStyle w:val="ListBullet"/>
            </w:pPr>
            <w:r>
              <w:t>Java</w:t>
            </w:r>
          </w:p>
          <w:p w14:paraId="075A035C" w14:textId="24274FDE" w:rsidR="00017448" w:rsidRDefault="00017448" w:rsidP="00431020">
            <w:pPr>
              <w:pStyle w:val="ListBullet"/>
            </w:pPr>
            <w:r>
              <w:t>C</w:t>
            </w:r>
          </w:p>
          <w:p w14:paraId="25452ED3" w14:textId="6EA50733" w:rsidR="00017448" w:rsidRDefault="00017448" w:rsidP="00431020">
            <w:pPr>
              <w:pStyle w:val="ListBullet"/>
            </w:pPr>
            <w:r>
              <w:t>HTML, CSS</w:t>
            </w:r>
          </w:p>
          <w:p w14:paraId="7467FF75" w14:textId="77777777" w:rsidR="00017448" w:rsidRDefault="00017448" w:rsidP="00174823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29AF7F6E" w14:textId="036D21C1" w:rsidR="00A26022" w:rsidRDefault="00F82141" w:rsidP="00F179AC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rPr>
                <w:rFonts w:asciiTheme="majorHAnsi" w:hAnsiTheme="majorHAnsi"/>
                <w:sz w:val="28"/>
                <w:szCs w:val="28"/>
                <w:u w:val="single"/>
              </w:rPr>
              <w:t>Professional</w:t>
            </w:r>
            <w:r w:rsidR="00F179AC" w:rsidRPr="00174823">
              <w:rPr>
                <w:rFonts w:asciiTheme="majorHAnsi" w:hAnsiTheme="majorHAnsi"/>
                <w:sz w:val="28"/>
                <w:szCs w:val="28"/>
                <w:u w:val="single"/>
              </w:rPr>
              <w:t>:</w:t>
            </w:r>
            <w:r w:rsidR="00F179AC">
              <w:rPr>
                <w:sz w:val="28"/>
                <w:szCs w:val="28"/>
              </w:rPr>
              <w:t xml:space="preserve"> </w:t>
            </w:r>
            <w:r w:rsidR="00A26022">
              <w:t>Self-motivated, creative thinker,</w:t>
            </w:r>
          </w:p>
          <w:p w14:paraId="20F5D2D0" w14:textId="321B6238" w:rsidR="00F179AC" w:rsidRDefault="00072F2C" w:rsidP="00F179AC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t xml:space="preserve">            </w:t>
            </w:r>
            <w:r w:rsidR="00A26022">
              <w:t>Problem-solving &amp; excellent tim</w:t>
            </w:r>
            <w:r>
              <w:t>e management skills.</w:t>
            </w:r>
          </w:p>
          <w:p w14:paraId="5036350E" w14:textId="52683AF0" w:rsidR="00017448" w:rsidRPr="00BF696C" w:rsidRDefault="00017448" w:rsidP="006B3FE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32"/>
                <w:szCs w:val="32"/>
              </w:rPr>
            </w:pPr>
            <w:r w:rsidRPr="00174823">
              <w:rPr>
                <w:rFonts w:asciiTheme="majorHAnsi" w:hAnsiTheme="majorHAnsi"/>
                <w:sz w:val="28"/>
                <w:szCs w:val="28"/>
                <w:u w:val="single"/>
              </w:rPr>
              <w:t>Language:</w:t>
            </w:r>
            <w:r>
              <w:rPr>
                <w:sz w:val="28"/>
                <w:szCs w:val="28"/>
              </w:rPr>
              <w:t xml:space="preserve"> </w:t>
            </w:r>
            <w:r w:rsidRPr="001673EB">
              <w:rPr>
                <w:szCs w:val="20"/>
              </w:rPr>
              <w:t>Conversational English</w:t>
            </w:r>
            <w:r w:rsidR="00182BE2">
              <w:rPr>
                <w:szCs w:val="20"/>
              </w:rPr>
              <w:t>.</w:t>
            </w:r>
          </w:p>
        </w:tc>
        <w:tc>
          <w:tcPr>
            <w:tcW w:w="535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48E9C57" w14:textId="77777777" w:rsidR="00017448" w:rsidRDefault="00017448" w:rsidP="00431020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Theme="majorHAnsi" w:hAnsiTheme="majorHAnsi"/>
                <w:b/>
                <w:bCs/>
                <w:sz w:val="22"/>
                <w:szCs w:val="24"/>
              </w:rPr>
            </w:pPr>
          </w:p>
          <w:p w14:paraId="49791B53" w14:textId="77777777" w:rsidR="00017448" w:rsidRDefault="00017448" w:rsidP="00431020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Theme="majorHAnsi" w:hAnsiTheme="majorHAnsi"/>
                <w:b/>
                <w:bCs/>
                <w:sz w:val="22"/>
                <w:szCs w:val="24"/>
              </w:rPr>
            </w:pPr>
          </w:p>
          <w:p w14:paraId="02E9D41B" w14:textId="2E107C30" w:rsidR="00017448" w:rsidRPr="00F72BDA" w:rsidRDefault="00017448" w:rsidP="00431020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Theme="majorHAnsi" w:hAnsiTheme="majorHAnsi"/>
                <w:b/>
                <w:bCs/>
                <w:sz w:val="22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4"/>
              </w:rPr>
              <w:t>TECHNOLOGIES / ENVIRONMENT</w:t>
            </w:r>
          </w:p>
          <w:p w14:paraId="4A9AF0AA" w14:textId="3A144001" w:rsidR="006533B0" w:rsidRDefault="000D5106" w:rsidP="00431020">
            <w:pPr>
              <w:pStyle w:val="ListBullet"/>
            </w:pPr>
            <w:r>
              <w:t>NODE JS</w:t>
            </w:r>
            <w:r w:rsidR="00901478">
              <w:t xml:space="preserve"> , Express JS, React JS</w:t>
            </w:r>
          </w:p>
          <w:p w14:paraId="5F7AC06F" w14:textId="31B3679E" w:rsidR="00017448" w:rsidRDefault="00017448" w:rsidP="00431020">
            <w:pPr>
              <w:pStyle w:val="ListBullet"/>
            </w:pPr>
            <w:r>
              <w:t>MY SQL</w:t>
            </w:r>
          </w:p>
          <w:p w14:paraId="03355E1D" w14:textId="77777777" w:rsidR="00017448" w:rsidRDefault="00017448" w:rsidP="00431020">
            <w:pPr>
              <w:pStyle w:val="ListBullet"/>
            </w:pPr>
            <w:r>
              <w:t xml:space="preserve">.NET </w:t>
            </w:r>
          </w:p>
          <w:p w14:paraId="6E5FC9EB" w14:textId="2E6FC28F" w:rsidR="00017448" w:rsidRDefault="00017448" w:rsidP="00431020">
            <w:pPr>
              <w:pStyle w:val="ListBullet"/>
            </w:pPr>
            <w:r>
              <w:t>MS OFFICE</w:t>
            </w:r>
          </w:p>
          <w:p w14:paraId="299A6410" w14:textId="61DF84E9" w:rsidR="00017448" w:rsidRPr="00CE3B09" w:rsidRDefault="00017448" w:rsidP="007B2BBB">
            <w:pPr>
              <w:pStyle w:val="ListBullet"/>
            </w:pPr>
            <w:r>
              <w:t>MONGO DB</w:t>
            </w:r>
            <w:r w:rsidRPr="00CE3B09">
              <w:t xml:space="preserve"> </w:t>
            </w:r>
          </w:p>
        </w:tc>
      </w:tr>
      <w:tr w:rsidR="00017448" w14:paraId="123408E9" w14:textId="5E1217DA" w:rsidTr="00017448">
        <w:trPr>
          <w:trHeight w:val="2586"/>
        </w:trPr>
        <w:tc>
          <w:tcPr>
            <w:tcW w:w="1044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FE07B58" w14:textId="13E8065F" w:rsidR="00017448" w:rsidRPr="00C85B7C" w:rsidRDefault="00017448" w:rsidP="00431020">
            <w:pPr>
              <w:pStyle w:val="Heading1"/>
              <w:rPr>
                <w:u w:val="single"/>
              </w:rPr>
            </w:pPr>
            <w:r>
              <w:t xml:space="preserve"> </w:t>
            </w:r>
            <w:r w:rsidRPr="00C85B7C">
              <w:rPr>
                <w:u w:val="single"/>
              </w:rPr>
              <w:t xml:space="preserve">education </w:t>
            </w:r>
          </w:p>
          <w:p w14:paraId="31E61992" w14:textId="6D111841" w:rsidR="00017448" w:rsidRPr="00C35EF0" w:rsidRDefault="00017448" w:rsidP="00431020">
            <w:pPr>
              <w:pStyle w:val="Heading2"/>
            </w:pPr>
            <w:r>
              <w:t>Bachelor o</w:t>
            </w:r>
            <w:r w:rsidR="007314B7">
              <w:t>F</w:t>
            </w:r>
            <w:r>
              <w:t xml:space="preserve"> science in computer science</w:t>
            </w:r>
          </w:p>
          <w:p w14:paraId="2CCF37DB" w14:textId="05A0A9B0" w:rsidR="00017448" w:rsidRDefault="00017448" w:rsidP="00431020">
            <w:pPr>
              <w:pStyle w:val="Heading3"/>
            </w:pPr>
            <w:r>
              <w:t>COMSATS University Islamabad</w:t>
            </w:r>
          </w:p>
          <w:p w14:paraId="0FC4FF65" w14:textId="6F50D183" w:rsidR="00017448" w:rsidRPr="00042CF7" w:rsidRDefault="00017448" w:rsidP="00431020">
            <w:pPr>
              <w:pStyle w:val="Heading4"/>
            </w:pPr>
            <w:r>
              <w:t>Mar 2022 - Expected in Jan 2026</w:t>
            </w:r>
          </w:p>
          <w:p w14:paraId="480DD0F6" w14:textId="5D3F2205" w:rsidR="00017448" w:rsidRPr="00C35EF0" w:rsidRDefault="00017448" w:rsidP="00431020">
            <w:pPr>
              <w:pStyle w:val="Heading2"/>
            </w:pPr>
            <w:r>
              <w:t>IC</w:t>
            </w:r>
            <w:r>
              <w:rPr>
                <w:vertAlign w:val="subscript"/>
              </w:rPr>
              <w:t>s</w:t>
            </w:r>
            <w:r>
              <w:t xml:space="preserve"> &amp; matriculation</w:t>
            </w:r>
          </w:p>
          <w:p w14:paraId="3B43475C" w14:textId="77777777" w:rsidR="00017448" w:rsidRDefault="00017448" w:rsidP="00431020">
            <w:pPr>
              <w:pStyle w:val="Heading3"/>
            </w:pPr>
            <w:r>
              <w:t>From BISE HYD</w:t>
            </w:r>
          </w:p>
          <w:p w14:paraId="06053E4F" w14:textId="774B43EE" w:rsidR="00017448" w:rsidRPr="004D64C5" w:rsidRDefault="00017448" w:rsidP="001673EB">
            <w:r>
              <w:rPr>
                <w:rFonts w:asciiTheme="majorHAnsi" w:hAnsiTheme="majorHAnsi"/>
                <w:sz w:val="28"/>
                <w:szCs w:val="28"/>
                <w:u w:val="single"/>
              </w:rPr>
              <w:t>Coursework</w:t>
            </w:r>
            <w:r w:rsidRPr="00174823">
              <w:rPr>
                <w:rFonts w:asciiTheme="majorHAnsi" w:hAnsiTheme="majorHAnsi"/>
                <w:sz w:val="28"/>
                <w:szCs w:val="28"/>
                <w:u w:val="single"/>
              </w:rPr>
              <w:t>:</w:t>
            </w:r>
            <w:r>
              <w:rPr>
                <w:rFonts w:asciiTheme="majorHAnsi" w:hAnsiTheme="majorHAnsi"/>
                <w:sz w:val="28"/>
                <w:szCs w:val="28"/>
                <w:u w:val="single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="007450E3">
              <w:t>JavaScript</w:t>
            </w:r>
            <w:r w:rsidR="00D142B2">
              <w:t xml:space="preserve"> &amp; Node.JS</w:t>
            </w:r>
            <w:r w:rsidR="007450E3">
              <w:t xml:space="preserve"> (</w:t>
            </w:r>
            <w:r w:rsidR="004D64C5">
              <w:t>Udemy Course by Jonas), P</w:t>
            </w:r>
            <w:r>
              <w:t>rogramming Fundamentals (C), OOP (Java), Data Structures &amp; Algorithms (Java), Web Applications, Database System (MY SQL), Visual Programming (C# .Net), Concepts of Mathematics.</w:t>
            </w:r>
          </w:p>
        </w:tc>
      </w:tr>
      <w:tr w:rsidR="00017448" w14:paraId="3A8B59D0" w14:textId="3F5AEEF2" w:rsidTr="00B43EE3">
        <w:trPr>
          <w:trHeight w:val="102"/>
        </w:trPr>
        <w:tc>
          <w:tcPr>
            <w:tcW w:w="10440" w:type="dxa"/>
            <w:gridSpan w:val="3"/>
            <w:tcBorders>
              <w:top w:val="single" w:sz="24" w:space="0" w:color="ACA8AA" w:themeColor="accent4"/>
            </w:tcBorders>
          </w:tcPr>
          <w:p w14:paraId="71468C90" w14:textId="062563C5" w:rsidR="00017448" w:rsidRPr="0068566E" w:rsidRDefault="00494D68" w:rsidP="0068566E">
            <w:pPr>
              <w:pStyle w:val="Heading1"/>
              <w:rPr>
                <w:u w:val="single"/>
              </w:rPr>
            </w:pPr>
            <w:r>
              <w:rPr>
                <w:u w:val="single"/>
              </w:rPr>
              <w:t>learn</w:t>
            </w:r>
            <w:r w:rsidR="00050B8B">
              <w:rPr>
                <w:u w:val="single"/>
              </w:rPr>
              <w:t xml:space="preserve">ing </w:t>
            </w:r>
            <w:r w:rsidR="00D625C7">
              <w:rPr>
                <w:u w:val="single"/>
              </w:rPr>
              <w:t xml:space="preserve">web </w:t>
            </w:r>
            <w:r w:rsidR="00050B8B">
              <w:rPr>
                <w:u w:val="single"/>
              </w:rPr>
              <w:t>project</w:t>
            </w:r>
          </w:p>
        </w:tc>
      </w:tr>
      <w:tr w:rsidR="00017448" w14:paraId="3D8B7889" w14:textId="2596225A" w:rsidTr="00B43EE3">
        <w:trPr>
          <w:trHeight w:val="1017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3FC2A6AD" w14:textId="489A6BA1" w:rsidR="00801538" w:rsidRDefault="00D142B2" w:rsidP="0068566E">
            <w:pPr>
              <w:pStyle w:val="ListBullet"/>
              <w:numPr>
                <w:ilvl w:val="0"/>
                <w:numId w:val="0"/>
              </w:numPr>
            </w:pPr>
            <w:hyperlink r:id="rId26" w:history="1">
              <w:r w:rsidR="00801538" w:rsidRPr="00801538">
                <w:rPr>
                  <w:rStyle w:val="Hyperlink"/>
                </w:rPr>
                <w:t>Mapty App (A Nice Easy way to familiar with maps)</w:t>
              </w:r>
            </w:hyperlink>
          </w:p>
          <w:p w14:paraId="2EC45470" w14:textId="26DB2261" w:rsidR="00050B8B" w:rsidRDefault="00D142B2" w:rsidP="0068566E">
            <w:pPr>
              <w:pStyle w:val="ListBullet"/>
              <w:numPr>
                <w:ilvl w:val="0"/>
                <w:numId w:val="0"/>
              </w:numPr>
            </w:pPr>
            <w:hyperlink r:id="rId27" w:history="1">
              <w:r w:rsidR="006055F2" w:rsidRPr="006055F2">
                <w:rPr>
                  <w:rStyle w:val="Hyperlink"/>
                </w:rPr>
                <w:t>Banking Sample Page</w:t>
              </w:r>
            </w:hyperlink>
          </w:p>
          <w:p w14:paraId="1D60F8D5" w14:textId="5CFF7BBD" w:rsidR="00017448" w:rsidRDefault="00D142B2" w:rsidP="0068566E">
            <w:pPr>
              <w:pStyle w:val="ListBullet"/>
              <w:numPr>
                <w:ilvl w:val="0"/>
                <w:numId w:val="0"/>
              </w:numPr>
            </w:pPr>
            <w:hyperlink r:id="rId28" w:history="1">
              <w:r w:rsidR="00E36614" w:rsidRPr="00E36614">
                <w:rPr>
                  <w:rStyle w:val="Hyperlink"/>
                </w:rPr>
                <w:t>Basic Bankist Site</w:t>
              </w:r>
            </w:hyperlink>
            <w:r w:rsidR="00E36614">
              <w:t xml:space="preserve"> </w:t>
            </w:r>
          </w:p>
          <w:p w14:paraId="4733BCB4" w14:textId="77777777" w:rsidR="006055F2" w:rsidRDefault="00D142B2" w:rsidP="0068566E">
            <w:pPr>
              <w:pStyle w:val="ListBullet"/>
              <w:numPr>
                <w:ilvl w:val="0"/>
                <w:numId w:val="0"/>
              </w:numPr>
              <w:rPr>
                <w:rStyle w:val="Hyperlink"/>
              </w:rPr>
            </w:pPr>
            <w:hyperlink r:id="rId29" w:history="1">
              <w:r w:rsidR="00FE7AA8" w:rsidRPr="00FE7AA8">
                <w:rPr>
                  <w:rStyle w:val="Hyperlink"/>
                </w:rPr>
                <w:t>Basic Dice Roller Game</w:t>
              </w:r>
            </w:hyperlink>
          </w:p>
          <w:p w14:paraId="7046A0BD" w14:textId="20C35B89" w:rsidR="00801538" w:rsidRDefault="00801538" w:rsidP="0068566E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5400" w:type="dxa"/>
            <w:gridSpan w:val="2"/>
            <w:tcBorders>
              <w:bottom w:val="single" w:sz="24" w:space="0" w:color="ACA8AA" w:themeColor="accent4"/>
            </w:tcBorders>
          </w:tcPr>
          <w:p w14:paraId="25E0D656" w14:textId="23AB17C7" w:rsidR="00017448" w:rsidRPr="00CE3B09" w:rsidRDefault="00017448" w:rsidP="0068566E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2A9BEAB3" w14:textId="5427FD5C" w:rsidR="00643E15" w:rsidRPr="00643E15" w:rsidRDefault="00643E15" w:rsidP="00182BE2">
      <w:pPr>
        <w:pStyle w:val="ListBullet"/>
        <w:numPr>
          <w:ilvl w:val="0"/>
          <w:numId w:val="0"/>
        </w:numPr>
      </w:pPr>
    </w:p>
    <w:sectPr w:rsidR="00643E15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21234" w14:textId="77777777" w:rsidR="00F325FF" w:rsidRDefault="00F325FF" w:rsidP="001D4099">
      <w:pPr>
        <w:spacing w:line="240" w:lineRule="auto"/>
      </w:pPr>
      <w:r>
        <w:separator/>
      </w:r>
    </w:p>
  </w:endnote>
  <w:endnote w:type="continuationSeparator" w:id="0">
    <w:p w14:paraId="39BD94BC" w14:textId="77777777" w:rsidR="00F325FF" w:rsidRDefault="00F325FF" w:rsidP="001D4099">
      <w:pPr>
        <w:spacing w:line="240" w:lineRule="auto"/>
      </w:pPr>
      <w:r>
        <w:continuationSeparator/>
      </w:r>
    </w:p>
  </w:endnote>
  <w:endnote w:type="continuationNotice" w:id="1">
    <w:p w14:paraId="4861EDBB" w14:textId="77777777" w:rsidR="00F325FF" w:rsidRDefault="00F325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0031C" w14:textId="77777777" w:rsidR="00F325FF" w:rsidRDefault="00F325FF" w:rsidP="001D4099">
      <w:pPr>
        <w:spacing w:line="240" w:lineRule="auto"/>
      </w:pPr>
      <w:r>
        <w:separator/>
      </w:r>
    </w:p>
  </w:footnote>
  <w:footnote w:type="continuationSeparator" w:id="0">
    <w:p w14:paraId="42685F4F" w14:textId="77777777" w:rsidR="00F325FF" w:rsidRDefault="00F325FF" w:rsidP="001D4099">
      <w:pPr>
        <w:spacing w:line="240" w:lineRule="auto"/>
      </w:pPr>
      <w:r>
        <w:continuationSeparator/>
      </w:r>
    </w:p>
  </w:footnote>
  <w:footnote w:type="continuationNotice" w:id="1">
    <w:p w14:paraId="325A2F45" w14:textId="77777777" w:rsidR="00F325FF" w:rsidRDefault="00F325F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3880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EF4F7C"/>
    <w:multiLevelType w:val="hybridMultilevel"/>
    <w:tmpl w:val="3A4AA5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1"/>
  </w:num>
  <w:num w:numId="2" w16cid:durableId="1475752314">
    <w:abstractNumId w:val="3"/>
  </w:num>
  <w:num w:numId="3" w16cid:durableId="1017973236">
    <w:abstractNumId w:val="2"/>
  </w:num>
  <w:num w:numId="4" w16cid:durableId="1696227346">
    <w:abstractNumId w:val="0"/>
  </w:num>
  <w:num w:numId="5" w16cid:durableId="1888371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7F"/>
    <w:rsid w:val="00007AE2"/>
    <w:rsid w:val="00017448"/>
    <w:rsid w:val="00042CF7"/>
    <w:rsid w:val="00050B8B"/>
    <w:rsid w:val="000524A9"/>
    <w:rsid w:val="000638D8"/>
    <w:rsid w:val="00064B12"/>
    <w:rsid w:val="000728A9"/>
    <w:rsid w:val="00072F2C"/>
    <w:rsid w:val="000761F2"/>
    <w:rsid w:val="00090505"/>
    <w:rsid w:val="000930DE"/>
    <w:rsid w:val="000941FE"/>
    <w:rsid w:val="000A5D55"/>
    <w:rsid w:val="000D5106"/>
    <w:rsid w:val="000E1FE9"/>
    <w:rsid w:val="001117BD"/>
    <w:rsid w:val="00112BA7"/>
    <w:rsid w:val="00135AD6"/>
    <w:rsid w:val="001555C1"/>
    <w:rsid w:val="00164588"/>
    <w:rsid w:val="001673EB"/>
    <w:rsid w:val="00174823"/>
    <w:rsid w:val="00180710"/>
    <w:rsid w:val="00182BE2"/>
    <w:rsid w:val="001A226F"/>
    <w:rsid w:val="001D4099"/>
    <w:rsid w:val="001D7755"/>
    <w:rsid w:val="001E2DE4"/>
    <w:rsid w:val="002203E2"/>
    <w:rsid w:val="00222532"/>
    <w:rsid w:val="002338DA"/>
    <w:rsid w:val="00237B74"/>
    <w:rsid w:val="002446E3"/>
    <w:rsid w:val="002533C7"/>
    <w:rsid w:val="00285F5A"/>
    <w:rsid w:val="002A1723"/>
    <w:rsid w:val="002C06D6"/>
    <w:rsid w:val="0030456C"/>
    <w:rsid w:val="00346594"/>
    <w:rsid w:val="00355E1D"/>
    <w:rsid w:val="00356816"/>
    <w:rsid w:val="0037412C"/>
    <w:rsid w:val="00382EA8"/>
    <w:rsid w:val="00382F97"/>
    <w:rsid w:val="003943D9"/>
    <w:rsid w:val="003A17C2"/>
    <w:rsid w:val="003B0DD3"/>
    <w:rsid w:val="003C3593"/>
    <w:rsid w:val="003D135F"/>
    <w:rsid w:val="003F1B98"/>
    <w:rsid w:val="0042411F"/>
    <w:rsid w:val="004303D4"/>
    <w:rsid w:val="00431020"/>
    <w:rsid w:val="00464403"/>
    <w:rsid w:val="00466B98"/>
    <w:rsid w:val="00472693"/>
    <w:rsid w:val="00494D68"/>
    <w:rsid w:val="004A0F43"/>
    <w:rsid w:val="004D2889"/>
    <w:rsid w:val="004D4E50"/>
    <w:rsid w:val="004D64C5"/>
    <w:rsid w:val="004E40A0"/>
    <w:rsid w:val="004F12A3"/>
    <w:rsid w:val="00510684"/>
    <w:rsid w:val="00524C7C"/>
    <w:rsid w:val="005361D0"/>
    <w:rsid w:val="00553D69"/>
    <w:rsid w:val="0055532A"/>
    <w:rsid w:val="005635FF"/>
    <w:rsid w:val="00571080"/>
    <w:rsid w:val="005828CE"/>
    <w:rsid w:val="005937B7"/>
    <w:rsid w:val="005A550D"/>
    <w:rsid w:val="005C30F5"/>
    <w:rsid w:val="005C4046"/>
    <w:rsid w:val="005C4C5A"/>
    <w:rsid w:val="005F1398"/>
    <w:rsid w:val="005F56A3"/>
    <w:rsid w:val="006026EE"/>
    <w:rsid w:val="006055F2"/>
    <w:rsid w:val="00611BF4"/>
    <w:rsid w:val="00615397"/>
    <w:rsid w:val="00617FB8"/>
    <w:rsid w:val="00643E15"/>
    <w:rsid w:val="00651EB1"/>
    <w:rsid w:val="006533B0"/>
    <w:rsid w:val="00677532"/>
    <w:rsid w:val="0068566E"/>
    <w:rsid w:val="006912DE"/>
    <w:rsid w:val="006A2F5A"/>
    <w:rsid w:val="006B1CA8"/>
    <w:rsid w:val="006B3FE3"/>
    <w:rsid w:val="006B4E68"/>
    <w:rsid w:val="006D15E3"/>
    <w:rsid w:val="006F5D9C"/>
    <w:rsid w:val="006F747B"/>
    <w:rsid w:val="007209A8"/>
    <w:rsid w:val="007314B7"/>
    <w:rsid w:val="00743799"/>
    <w:rsid w:val="007450E3"/>
    <w:rsid w:val="00770B77"/>
    <w:rsid w:val="00780B8E"/>
    <w:rsid w:val="007A356C"/>
    <w:rsid w:val="007A4D7F"/>
    <w:rsid w:val="007A6961"/>
    <w:rsid w:val="007B2BBB"/>
    <w:rsid w:val="007B619A"/>
    <w:rsid w:val="007D0081"/>
    <w:rsid w:val="007D5B8E"/>
    <w:rsid w:val="007E09EC"/>
    <w:rsid w:val="007E2006"/>
    <w:rsid w:val="007E69E6"/>
    <w:rsid w:val="00801538"/>
    <w:rsid w:val="008171C8"/>
    <w:rsid w:val="00823601"/>
    <w:rsid w:val="00862C90"/>
    <w:rsid w:val="00867C58"/>
    <w:rsid w:val="008747FD"/>
    <w:rsid w:val="00886679"/>
    <w:rsid w:val="00894A49"/>
    <w:rsid w:val="008B4069"/>
    <w:rsid w:val="008C12A7"/>
    <w:rsid w:val="008D169E"/>
    <w:rsid w:val="008F6F27"/>
    <w:rsid w:val="00901478"/>
    <w:rsid w:val="0092297F"/>
    <w:rsid w:val="0095115E"/>
    <w:rsid w:val="0097478F"/>
    <w:rsid w:val="009A3FC4"/>
    <w:rsid w:val="009B6529"/>
    <w:rsid w:val="009D1FF3"/>
    <w:rsid w:val="009E41E6"/>
    <w:rsid w:val="009E4DC2"/>
    <w:rsid w:val="00A030BC"/>
    <w:rsid w:val="00A13A7F"/>
    <w:rsid w:val="00A236FA"/>
    <w:rsid w:val="00A26022"/>
    <w:rsid w:val="00A30F99"/>
    <w:rsid w:val="00A40DEC"/>
    <w:rsid w:val="00A4247B"/>
    <w:rsid w:val="00A64912"/>
    <w:rsid w:val="00A6520B"/>
    <w:rsid w:val="00A66AFF"/>
    <w:rsid w:val="00A72A60"/>
    <w:rsid w:val="00A75E0C"/>
    <w:rsid w:val="00A86745"/>
    <w:rsid w:val="00A908DD"/>
    <w:rsid w:val="00A96CF5"/>
    <w:rsid w:val="00AC2D73"/>
    <w:rsid w:val="00AD79E9"/>
    <w:rsid w:val="00B06447"/>
    <w:rsid w:val="00B372B7"/>
    <w:rsid w:val="00B43EE3"/>
    <w:rsid w:val="00B72AFD"/>
    <w:rsid w:val="00B877AA"/>
    <w:rsid w:val="00B901CA"/>
    <w:rsid w:val="00B90E3E"/>
    <w:rsid w:val="00B930B6"/>
    <w:rsid w:val="00BA4DA8"/>
    <w:rsid w:val="00BC449C"/>
    <w:rsid w:val="00BF696C"/>
    <w:rsid w:val="00C167DB"/>
    <w:rsid w:val="00C26EA7"/>
    <w:rsid w:val="00C27BAE"/>
    <w:rsid w:val="00C35EF0"/>
    <w:rsid w:val="00C44C24"/>
    <w:rsid w:val="00C50339"/>
    <w:rsid w:val="00C5251C"/>
    <w:rsid w:val="00C5667D"/>
    <w:rsid w:val="00C635D8"/>
    <w:rsid w:val="00C85B7C"/>
    <w:rsid w:val="00C9236C"/>
    <w:rsid w:val="00CA08F3"/>
    <w:rsid w:val="00CC0FFE"/>
    <w:rsid w:val="00CE3B09"/>
    <w:rsid w:val="00D142B2"/>
    <w:rsid w:val="00D23D58"/>
    <w:rsid w:val="00D36310"/>
    <w:rsid w:val="00D60E2D"/>
    <w:rsid w:val="00D625C7"/>
    <w:rsid w:val="00D8490F"/>
    <w:rsid w:val="00D86211"/>
    <w:rsid w:val="00D92978"/>
    <w:rsid w:val="00DA450A"/>
    <w:rsid w:val="00DA4E9E"/>
    <w:rsid w:val="00DB245B"/>
    <w:rsid w:val="00DB5266"/>
    <w:rsid w:val="00DC44E8"/>
    <w:rsid w:val="00DD0235"/>
    <w:rsid w:val="00DF2F9F"/>
    <w:rsid w:val="00E072C5"/>
    <w:rsid w:val="00E123A6"/>
    <w:rsid w:val="00E24DE5"/>
    <w:rsid w:val="00E30849"/>
    <w:rsid w:val="00E338F1"/>
    <w:rsid w:val="00E36614"/>
    <w:rsid w:val="00E5670E"/>
    <w:rsid w:val="00E825B7"/>
    <w:rsid w:val="00EA604D"/>
    <w:rsid w:val="00EC4751"/>
    <w:rsid w:val="00F179AC"/>
    <w:rsid w:val="00F255EB"/>
    <w:rsid w:val="00F320B5"/>
    <w:rsid w:val="00F325FF"/>
    <w:rsid w:val="00F33239"/>
    <w:rsid w:val="00F42731"/>
    <w:rsid w:val="00F62BAE"/>
    <w:rsid w:val="00F6564F"/>
    <w:rsid w:val="00F72BDA"/>
    <w:rsid w:val="00F732A1"/>
    <w:rsid w:val="00F82141"/>
    <w:rsid w:val="00F913EA"/>
    <w:rsid w:val="00F92CA8"/>
    <w:rsid w:val="00FA2605"/>
    <w:rsid w:val="00FA3628"/>
    <w:rsid w:val="00FC35F9"/>
    <w:rsid w:val="00FE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A5A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5F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24D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2533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s://maptown.netlify.app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reativecommons.org/licenses/by/3.0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pixabay.com/de/vectors/whatsapp-unterhaltung-beitr%C3%A4ge-1623579/" TargetMode="External"/><Relationship Id="rId25" Type="http://schemas.openxmlformats.org/officeDocument/2006/relationships/hyperlink" Target="https://github.com/Sheikhatif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lthub.ubc.ca/guides/github-instructor-guide/" TargetMode="External"/><Relationship Id="rId29" Type="http://schemas.openxmlformats.org/officeDocument/2006/relationships/hyperlink" Target="https://basic-diceroller-game.netlify.app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creativecommons.org/licenses/by/3.0/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tif55sheikh@gmail.com" TargetMode="External"/><Relationship Id="rId23" Type="http://schemas.openxmlformats.org/officeDocument/2006/relationships/hyperlink" Target="https://lthub.ubc.ca/guides/github-instructor-guide/" TargetMode="External"/><Relationship Id="rId28" Type="http://schemas.openxmlformats.org/officeDocument/2006/relationships/hyperlink" Target="https://bankist-site-demo.netlify.app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lthub.ubc.ca/guides/github-instructor-guide/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7.png"/><Relationship Id="rId27" Type="http://schemas.openxmlformats.org/officeDocument/2006/relationships/hyperlink" Target="https://hubbank.netlify.app/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D\AppData\Roaming\Microsoft\Templates\Classic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3A22EC-1F5D-486B-975E-D05DA5437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2DE524-AC56-48EF-882D-3FDD18569B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641A238-7262-440B-9B38-FA3E347B7B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accounting resume</Template>
  <TotalTime>0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2024-12-16T11:45:00Z</dcterms:created>
  <dcterms:modified xsi:type="dcterms:W3CDTF">2025-03-08T17:14:00Z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